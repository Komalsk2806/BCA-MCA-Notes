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077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96"/>
        <w:gridCol w:w="415"/>
        <w:gridCol w:w="6966"/>
      </w:tblGrid>
      <w:tr w:rsidR="001B2ABD" w14:paraId="5E957048" w14:textId="77777777" w:rsidTr="00957EF3">
        <w:trPr>
          <w:trHeight w:val="4537"/>
        </w:trPr>
        <w:tc>
          <w:tcPr>
            <w:tcW w:w="3696" w:type="dxa"/>
            <w:vAlign w:val="bottom"/>
          </w:tcPr>
          <w:p w14:paraId="5D16AABD" w14:textId="4F1FB8FC" w:rsidR="001B2ABD" w:rsidRDefault="000F648A" w:rsidP="00803FF5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0F08685A" wp14:editId="1C9FA458">
                  <wp:extent cx="1732534" cy="2171065"/>
                  <wp:effectExtent l="0" t="0" r="1270" b="635"/>
                  <wp:docPr id="739878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878253" name="Picture 739878253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534" cy="2171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" w:type="dxa"/>
          </w:tcPr>
          <w:p w14:paraId="49A0F8EA" w14:textId="77777777" w:rsidR="001B2ABD" w:rsidRPr="00762D9C" w:rsidRDefault="001B2ABD" w:rsidP="00803FF5">
            <w:pPr>
              <w:tabs>
                <w:tab w:val="left" w:pos="990"/>
              </w:tabs>
              <w:rPr>
                <w:sz w:val="56"/>
                <w:szCs w:val="56"/>
              </w:rPr>
            </w:pPr>
          </w:p>
        </w:tc>
        <w:tc>
          <w:tcPr>
            <w:tcW w:w="6966" w:type="dxa"/>
            <w:vAlign w:val="bottom"/>
          </w:tcPr>
          <w:p w14:paraId="46FFCE2D" w14:textId="1FE22F93" w:rsidR="001B2ABD" w:rsidRPr="00762D9C" w:rsidRDefault="000F648A" w:rsidP="00803FF5">
            <w:pPr>
              <w:pStyle w:val="Title"/>
              <w:rPr>
                <w:sz w:val="56"/>
                <w:szCs w:val="56"/>
              </w:rPr>
            </w:pPr>
            <w:r w:rsidRPr="00762D9C">
              <w:rPr>
                <w:sz w:val="56"/>
                <w:szCs w:val="56"/>
              </w:rPr>
              <w:t xml:space="preserve">Komal </w:t>
            </w:r>
            <w:r w:rsidR="00762D9C" w:rsidRPr="00762D9C">
              <w:rPr>
                <w:sz w:val="56"/>
                <w:szCs w:val="56"/>
              </w:rPr>
              <w:t xml:space="preserve">S </w:t>
            </w:r>
            <w:r w:rsidRPr="00762D9C">
              <w:rPr>
                <w:sz w:val="56"/>
                <w:szCs w:val="56"/>
              </w:rPr>
              <w:t>Kallanagoudar</w:t>
            </w:r>
          </w:p>
        </w:tc>
      </w:tr>
      <w:tr w:rsidR="001B2ABD" w14:paraId="01A00A1D" w14:textId="77777777" w:rsidTr="00957EF3">
        <w:trPr>
          <w:trHeight w:val="9100"/>
        </w:trPr>
        <w:tc>
          <w:tcPr>
            <w:tcW w:w="3696" w:type="dxa"/>
          </w:tcPr>
          <w:sdt>
            <w:sdtPr>
              <w:id w:val="-1711873194"/>
              <w:placeholder>
                <w:docPart w:val="2391DE201D844831AE26EF9D2A0BC139"/>
              </w:placeholder>
              <w:temporary/>
              <w:showingPlcHdr/>
              <w15:appearance w15:val="hidden"/>
            </w:sdtPr>
            <w:sdtContent>
              <w:p w14:paraId="2601757D" w14:textId="77777777" w:rsidR="001B2ABD" w:rsidRDefault="00036450" w:rsidP="00803FF5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0494EBEB" w14:textId="77777777" w:rsidR="00717A8A" w:rsidRPr="00717A8A" w:rsidRDefault="00717A8A" w:rsidP="00803FF5">
            <w:pPr>
              <w:rPr>
                <w:rFonts w:cs="Times New Roman"/>
                <w:sz w:val="22"/>
              </w:rPr>
            </w:pPr>
            <w:r w:rsidRPr="00717A8A">
              <w:rPr>
                <w:rFonts w:cs="Times New Roman"/>
                <w:sz w:val="22"/>
              </w:rPr>
              <w:t>To work in a challenging environment which allows me to utilize and upgrade my technical, professional as well as personal skills and contribute towards the organizational growth and development.</w:t>
            </w:r>
          </w:p>
          <w:p w14:paraId="2A6D88D3" w14:textId="77777777" w:rsidR="00036450" w:rsidRDefault="00036450" w:rsidP="00803FF5"/>
          <w:sdt>
            <w:sdtPr>
              <w:id w:val="-1954003311"/>
              <w:placeholder>
                <w:docPart w:val="FA407A2835CF47B894725372896B5BAD"/>
              </w:placeholder>
              <w:temporary/>
              <w:showingPlcHdr/>
              <w15:appearance w15:val="hidden"/>
            </w:sdtPr>
            <w:sdtContent>
              <w:p w14:paraId="4726CF42" w14:textId="77777777" w:rsidR="00036450" w:rsidRPr="00CB0055" w:rsidRDefault="00CB0055" w:rsidP="00803FF5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EE1F3798E96B4B4D98D628072DFFE093"/>
              </w:placeholder>
              <w:temporary/>
              <w:showingPlcHdr/>
              <w15:appearance w15:val="hidden"/>
            </w:sdtPr>
            <w:sdtContent>
              <w:p w14:paraId="36E9F131" w14:textId="77777777" w:rsidR="004D3011" w:rsidRDefault="004D3011" w:rsidP="00803FF5">
                <w:r w:rsidRPr="004D3011">
                  <w:t>PHONE:</w:t>
                </w:r>
              </w:p>
            </w:sdtContent>
          </w:sdt>
          <w:p w14:paraId="47D6B2F3" w14:textId="03161667" w:rsidR="004D3011" w:rsidRDefault="000F648A" w:rsidP="00803FF5">
            <w:r>
              <w:t>+91 8971731395</w:t>
            </w:r>
          </w:p>
          <w:p w14:paraId="29D6B107" w14:textId="77777777" w:rsidR="004D3011" w:rsidRDefault="004D3011" w:rsidP="00803FF5"/>
          <w:sdt>
            <w:sdtPr>
              <w:id w:val="-240260293"/>
              <w:placeholder>
                <w:docPart w:val="5494BC64A8A94222ABAC5C7D4E527A91"/>
              </w:placeholder>
              <w:temporary/>
              <w:showingPlcHdr/>
              <w15:appearance w15:val="hidden"/>
            </w:sdtPr>
            <w:sdtContent>
              <w:p w14:paraId="2C521D6E" w14:textId="77777777" w:rsidR="004D3011" w:rsidRDefault="004D3011" w:rsidP="00803FF5">
                <w:r w:rsidRPr="004D3011">
                  <w:t>EMAIL:</w:t>
                </w:r>
              </w:p>
            </w:sdtContent>
          </w:sdt>
          <w:p w14:paraId="653FCE2A" w14:textId="5DD5CC6E" w:rsidR="00036450" w:rsidRDefault="00717A8A" w:rsidP="00803FF5">
            <w:hyperlink r:id="rId8" w:history="1">
              <w:r w:rsidRPr="00A864AE">
                <w:rPr>
                  <w:rStyle w:val="Hyperlink"/>
                </w:rPr>
                <w:t>komalskgoudar@gmail.com</w:t>
              </w:r>
            </w:hyperlink>
          </w:p>
          <w:p w14:paraId="420681A3" w14:textId="77777777" w:rsidR="00717A8A" w:rsidRDefault="00717A8A" w:rsidP="00803FF5"/>
          <w:p w14:paraId="75E0D43B" w14:textId="554F20F0" w:rsidR="00717A8A" w:rsidRPr="00717A8A" w:rsidRDefault="00717A8A" w:rsidP="00803FF5">
            <w:pPr>
              <w:pStyle w:val="Heading3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2"/>
              </w:rPr>
            </w:pPr>
            <w:r>
              <w:t>Skills</w:t>
            </w:r>
            <w:r w:rsidR="00EE60E7">
              <w:t xml:space="preserve"> </w:t>
            </w:r>
          </w:p>
          <w:p w14:paraId="531DF87C" w14:textId="2DD25974" w:rsidR="00717A8A" w:rsidRPr="00717A8A" w:rsidRDefault="00717A8A" w:rsidP="00803FF5">
            <w:pPr>
              <w:rPr>
                <w:sz w:val="20"/>
                <w:szCs w:val="24"/>
              </w:rPr>
            </w:pPr>
            <w:r w:rsidRPr="00717A8A">
              <w:rPr>
                <w:sz w:val="20"/>
                <w:szCs w:val="24"/>
              </w:rPr>
              <w:t>C, C++, Java, Python, Java Script,</w:t>
            </w:r>
          </w:p>
          <w:p w14:paraId="1FB8B641" w14:textId="0CFEEEA4" w:rsidR="00717A8A" w:rsidRDefault="00717A8A" w:rsidP="00803FF5">
            <w:pPr>
              <w:rPr>
                <w:sz w:val="20"/>
                <w:szCs w:val="24"/>
              </w:rPr>
            </w:pPr>
            <w:r w:rsidRPr="00717A8A">
              <w:rPr>
                <w:sz w:val="20"/>
                <w:szCs w:val="24"/>
              </w:rPr>
              <w:t>HTML</w:t>
            </w:r>
          </w:p>
          <w:p w14:paraId="0039AF19" w14:textId="77777777" w:rsidR="00EE60E7" w:rsidRDefault="00EE60E7" w:rsidP="00803FF5">
            <w:pPr>
              <w:rPr>
                <w:sz w:val="20"/>
                <w:szCs w:val="24"/>
              </w:rPr>
            </w:pPr>
          </w:p>
          <w:p w14:paraId="36BB82A8" w14:textId="29C3365F" w:rsidR="00EE60E7" w:rsidRPr="00EE60E7" w:rsidRDefault="00803FF5" w:rsidP="00803FF5">
            <w:pPr>
              <w:pStyle w:val="Heading3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2"/>
              </w:rPr>
            </w:pPr>
            <w:r>
              <w:t>Certificates</w:t>
            </w:r>
            <w:r w:rsidR="00EE60E7">
              <w:t xml:space="preserve"> </w:t>
            </w:r>
          </w:p>
          <w:p w14:paraId="7AF5CFD9" w14:textId="0EE24B68" w:rsidR="00762D9C" w:rsidRPr="00762D9C" w:rsidRDefault="00762D9C" w:rsidP="00803FF5">
            <w:pPr>
              <w:rPr>
                <w:rStyle w:val="Hyperlink"/>
                <w:color w:val="auto"/>
                <w:sz w:val="20"/>
                <w:szCs w:val="24"/>
                <w:u w:val="none"/>
              </w:rPr>
            </w:pPr>
            <w:r>
              <w:t>Web</w:t>
            </w:r>
            <w:r w:rsidR="00803FF5">
              <w:t xml:space="preserve"> Application</w:t>
            </w:r>
            <w:r>
              <w:t xml:space="preserve"> Technologies </w:t>
            </w:r>
            <w:r w:rsidR="00803FF5">
              <w:t>and Django</w:t>
            </w:r>
          </w:p>
          <w:p w14:paraId="5E68C54E" w14:textId="1F536E3F" w:rsidR="00762D9C" w:rsidRPr="00E4381A" w:rsidRDefault="00762D9C" w:rsidP="00803FF5">
            <w:pPr>
              <w:rPr>
                <w:rStyle w:val="Hyperlink"/>
              </w:rPr>
            </w:pPr>
          </w:p>
          <w:sdt>
            <w:sdtPr>
              <w:id w:val="-1444214663"/>
              <w:placeholder>
                <w:docPart w:val="E532D0045C2C45ABB183EFA7D73190BE"/>
              </w:placeholder>
              <w:temporary/>
              <w:showingPlcHdr/>
              <w15:appearance w15:val="hidden"/>
            </w:sdtPr>
            <w:sdtContent>
              <w:p w14:paraId="5BD50CDA" w14:textId="77777777" w:rsidR="004D3011" w:rsidRPr="00CB0055" w:rsidRDefault="00CB0055" w:rsidP="00803FF5">
                <w:pPr>
                  <w:pStyle w:val="Heading3"/>
                </w:pPr>
                <w:r w:rsidRPr="00CB0055">
                  <w:t>Hobbies</w:t>
                </w:r>
              </w:p>
            </w:sdtContent>
          </w:sdt>
          <w:p w14:paraId="19463098" w14:textId="77246580" w:rsidR="004D3011" w:rsidRDefault="000F648A" w:rsidP="00803FF5">
            <w:r>
              <w:t>Reading Books</w:t>
            </w:r>
          </w:p>
          <w:p w14:paraId="34C2EB25" w14:textId="1B1B3ABA" w:rsidR="004D3011" w:rsidRDefault="000F648A" w:rsidP="00803FF5">
            <w:r>
              <w:t>Art and craft</w:t>
            </w:r>
          </w:p>
          <w:p w14:paraId="34C3BF90" w14:textId="6E6E0C22" w:rsidR="004D3011" w:rsidRPr="004D3011" w:rsidRDefault="000F648A" w:rsidP="00803FF5">
            <w:r>
              <w:t>Drawing</w:t>
            </w:r>
          </w:p>
        </w:tc>
        <w:tc>
          <w:tcPr>
            <w:tcW w:w="415" w:type="dxa"/>
          </w:tcPr>
          <w:p w14:paraId="5498B7FA" w14:textId="77777777" w:rsidR="001B2ABD" w:rsidRDefault="001B2ABD" w:rsidP="00803FF5">
            <w:pPr>
              <w:tabs>
                <w:tab w:val="left" w:pos="990"/>
              </w:tabs>
            </w:pPr>
          </w:p>
        </w:tc>
        <w:tc>
          <w:tcPr>
            <w:tcW w:w="6966" w:type="dxa"/>
          </w:tcPr>
          <w:p w14:paraId="01D6C24C" w14:textId="128EEB40" w:rsidR="001B2ABD" w:rsidRPr="00762D9C" w:rsidRDefault="0025425A" w:rsidP="00803FF5">
            <w:pPr>
              <w:pStyle w:val="Heading2"/>
              <w:rPr>
                <w:szCs w:val="22"/>
              </w:rPr>
            </w:pPr>
            <w:r w:rsidRPr="00762D9C">
              <w:rPr>
                <w:szCs w:val="22"/>
              </w:rPr>
              <w:t>work Experience</w:t>
            </w:r>
          </w:p>
          <w:p w14:paraId="509360E8" w14:textId="77777777" w:rsidR="0025425A" w:rsidRPr="00762D9C" w:rsidRDefault="0025425A" w:rsidP="00803FF5">
            <w:pPr>
              <w:pStyle w:val="Date"/>
              <w:rPr>
                <w:rFonts w:cs="Times New Roman"/>
                <w:b/>
                <w:bCs/>
                <w:sz w:val="22"/>
              </w:rPr>
            </w:pPr>
            <w:r w:rsidRPr="00762D9C">
              <w:rPr>
                <w:rFonts w:cs="Times New Roman"/>
                <w:b/>
                <w:bCs/>
                <w:sz w:val="22"/>
              </w:rPr>
              <w:t xml:space="preserve">Worked as Programmer Trainee in Cognizant </w:t>
            </w:r>
          </w:p>
          <w:p w14:paraId="169E2DAC" w14:textId="47188080" w:rsidR="00803FF5" w:rsidRPr="00803FF5" w:rsidRDefault="0025425A" w:rsidP="00803FF5">
            <w:pPr>
              <w:pStyle w:val="Date"/>
              <w:rPr>
                <w:sz w:val="22"/>
              </w:rPr>
            </w:pPr>
            <w:r w:rsidRPr="00762D9C">
              <w:rPr>
                <w:sz w:val="22"/>
              </w:rPr>
              <w:t>Oct 30 2021 – Sep 09 2022</w:t>
            </w:r>
          </w:p>
          <w:p w14:paraId="03FE7943" w14:textId="194C5F74" w:rsidR="00036450" w:rsidRPr="00762D9C" w:rsidRDefault="0025425A" w:rsidP="00803FF5">
            <w:pPr>
              <w:pStyle w:val="Heading2"/>
              <w:rPr>
                <w:szCs w:val="22"/>
              </w:rPr>
            </w:pPr>
            <w:r w:rsidRPr="00762D9C">
              <w:rPr>
                <w:szCs w:val="22"/>
              </w:rPr>
              <w:t>eduction</w:t>
            </w:r>
          </w:p>
          <w:p w14:paraId="5D43735C" w14:textId="51AD1A24" w:rsidR="0025425A" w:rsidRPr="00762D9C" w:rsidRDefault="0025425A" w:rsidP="00803FF5">
            <w:pPr>
              <w:pStyle w:val="Heading4"/>
              <w:rPr>
                <w:rFonts w:cs="Times New Roman"/>
                <w:sz w:val="22"/>
              </w:rPr>
            </w:pPr>
            <w:r w:rsidRPr="00762D9C">
              <w:rPr>
                <w:rFonts w:cs="Times New Roman"/>
                <w:sz w:val="22"/>
              </w:rPr>
              <w:t>MCA - M.S. Ramaiah Institute of Technology</w:t>
            </w:r>
            <w:r w:rsidRPr="00762D9C">
              <w:rPr>
                <w:rFonts w:cs="Times New Roman"/>
                <w:sz w:val="22"/>
              </w:rPr>
              <w:t>,</w:t>
            </w:r>
            <w:r w:rsidRPr="00762D9C">
              <w:rPr>
                <w:rFonts w:cs="Times New Roman"/>
                <w:sz w:val="22"/>
              </w:rPr>
              <w:t xml:space="preserve"> Bangaluru</w:t>
            </w:r>
          </w:p>
          <w:p w14:paraId="7FAD7C2A" w14:textId="1EA930FE" w:rsidR="0025425A" w:rsidRPr="00762D9C" w:rsidRDefault="00762D9C" w:rsidP="00803FF5">
            <w:pPr>
              <w:pStyle w:val="Date"/>
              <w:rPr>
                <w:sz w:val="22"/>
              </w:rPr>
            </w:pPr>
            <w:r>
              <w:rPr>
                <w:sz w:val="22"/>
              </w:rPr>
              <w:t xml:space="preserve">Feb </w:t>
            </w:r>
            <w:r w:rsidR="0025425A" w:rsidRPr="00762D9C">
              <w:rPr>
                <w:sz w:val="22"/>
              </w:rPr>
              <w:t>2023 -</w:t>
            </w:r>
            <w:r>
              <w:rPr>
                <w:sz w:val="22"/>
              </w:rPr>
              <w:t xml:space="preserve"> June</w:t>
            </w:r>
            <w:r w:rsidR="0025425A" w:rsidRPr="00762D9C">
              <w:rPr>
                <w:sz w:val="22"/>
              </w:rPr>
              <w:t xml:space="preserve"> 2024</w:t>
            </w:r>
          </w:p>
          <w:p w14:paraId="3D815F1A" w14:textId="77777777" w:rsidR="0025425A" w:rsidRPr="00762D9C" w:rsidRDefault="0025425A" w:rsidP="00803FF5">
            <w:pPr>
              <w:rPr>
                <w:sz w:val="22"/>
              </w:rPr>
            </w:pPr>
            <w:r w:rsidRPr="00762D9C">
              <w:rPr>
                <w:sz w:val="22"/>
              </w:rPr>
              <w:t>8.67</w:t>
            </w:r>
          </w:p>
          <w:p w14:paraId="272A4E6D" w14:textId="77777777" w:rsidR="0025425A" w:rsidRPr="00762D9C" w:rsidRDefault="0025425A" w:rsidP="00803FF5">
            <w:pPr>
              <w:rPr>
                <w:rFonts w:cs="Times New Roman"/>
                <w:b/>
                <w:bCs/>
                <w:sz w:val="22"/>
              </w:rPr>
            </w:pPr>
          </w:p>
          <w:p w14:paraId="1D0F673E" w14:textId="78D0C1FF" w:rsidR="0025425A" w:rsidRPr="00762D9C" w:rsidRDefault="0025425A" w:rsidP="00803FF5">
            <w:pPr>
              <w:rPr>
                <w:rFonts w:cs="Times New Roman"/>
                <w:b/>
                <w:bCs/>
                <w:sz w:val="22"/>
              </w:rPr>
            </w:pPr>
            <w:r w:rsidRPr="00762D9C">
              <w:rPr>
                <w:rFonts w:cs="Times New Roman"/>
                <w:b/>
                <w:bCs/>
                <w:sz w:val="22"/>
              </w:rPr>
              <w:t>BCA - C.S.I. College of Commerce</w:t>
            </w:r>
            <w:r w:rsidRPr="00762D9C">
              <w:rPr>
                <w:rFonts w:cs="Times New Roman"/>
                <w:b/>
                <w:bCs/>
                <w:sz w:val="22"/>
              </w:rPr>
              <w:t>,</w:t>
            </w:r>
            <w:r w:rsidRPr="00762D9C">
              <w:rPr>
                <w:rFonts w:cs="Times New Roman"/>
                <w:b/>
                <w:bCs/>
                <w:sz w:val="22"/>
              </w:rPr>
              <w:t xml:space="preserve"> Dharwad</w:t>
            </w:r>
          </w:p>
          <w:p w14:paraId="72F87F7A" w14:textId="44463E96" w:rsidR="0025425A" w:rsidRPr="00762D9C" w:rsidRDefault="00762D9C" w:rsidP="00803FF5">
            <w:pPr>
              <w:pStyle w:val="Date"/>
              <w:rPr>
                <w:sz w:val="22"/>
              </w:rPr>
            </w:pPr>
            <w:r>
              <w:rPr>
                <w:sz w:val="22"/>
              </w:rPr>
              <w:t xml:space="preserve">June </w:t>
            </w:r>
            <w:r w:rsidR="0025425A" w:rsidRPr="00762D9C">
              <w:rPr>
                <w:sz w:val="22"/>
              </w:rPr>
              <w:t>2018 -</w:t>
            </w:r>
            <w:r>
              <w:rPr>
                <w:sz w:val="22"/>
              </w:rPr>
              <w:t xml:space="preserve"> Nov</w:t>
            </w:r>
            <w:r w:rsidR="0025425A" w:rsidRPr="00762D9C">
              <w:rPr>
                <w:sz w:val="22"/>
              </w:rPr>
              <w:t xml:space="preserve"> 2021</w:t>
            </w:r>
          </w:p>
          <w:p w14:paraId="423F4FE0" w14:textId="77777777" w:rsidR="0025425A" w:rsidRPr="00762D9C" w:rsidRDefault="0025425A" w:rsidP="00803FF5">
            <w:pPr>
              <w:rPr>
                <w:sz w:val="22"/>
              </w:rPr>
            </w:pPr>
            <w:r w:rsidRPr="00762D9C">
              <w:rPr>
                <w:sz w:val="22"/>
              </w:rPr>
              <w:t>88%</w:t>
            </w:r>
          </w:p>
          <w:p w14:paraId="039DDBA3" w14:textId="77777777" w:rsidR="004D3011" w:rsidRPr="00762D9C" w:rsidRDefault="004D3011" w:rsidP="00803FF5">
            <w:pPr>
              <w:rPr>
                <w:sz w:val="22"/>
              </w:rPr>
            </w:pPr>
          </w:p>
          <w:p w14:paraId="77E2F539" w14:textId="7BAF5B8E" w:rsidR="0025425A" w:rsidRPr="00762D9C" w:rsidRDefault="0025425A" w:rsidP="00803FF5">
            <w:pPr>
              <w:rPr>
                <w:rFonts w:cs="Times New Roman"/>
                <w:b/>
                <w:bCs/>
                <w:sz w:val="22"/>
              </w:rPr>
            </w:pPr>
            <w:r w:rsidRPr="00762D9C">
              <w:rPr>
                <w:b/>
                <w:bCs/>
                <w:sz w:val="22"/>
              </w:rPr>
              <w:t xml:space="preserve">PUC - </w:t>
            </w:r>
            <w:r w:rsidRPr="00762D9C">
              <w:rPr>
                <w:rFonts w:cs="Times New Roman"/>
                <w:b/>
                <w:bCs/>
                <w:sz w:val="22"/>
              </w:rPr>
              <w:t>Karnataka Science College</w:t>
            </w:r>
            <w:r w:rsidRPr="00762D9C">
              <w:rPr>
                <w:rFonts w:cs="Times New Roman"/>
                <w:b/>
                <w:bCs/>
                <w:sz w:val="22"/>
              </w:rPr>
              <w:t>,</w:t>
            </w:r>
            <w:r w:rsidRPr="00762D9C">
              <w:rPr>
                <w:rFonts w:cs="Times New Roman"/>
                <w:b/>
                <w:bCs/>
                <w:sz w:val="22"/>
              </w:rPr>
              <w:t xml:space="preserve"> Dharwad</w:t>
            </w:r>
          </w:p>
          <w:p w14:paraId="58E4C581" w14:textId="4F02FF72" w:rsidR="0025425A" w:rsidRPr="00762D9C" w:rsidRDefault="00762D9C" w:rsidP="00803FF5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June </w:t>
            </w:r>
            <w:r w:rsidR="0025425A" w:rsidRPr="00762D9C">
              <w:rPr>
                <w:rFonts w:cs="Times New Roman"/>
                <w:sz w:val="22"/>
              </w:rPr>
              <w:t xml:space="preserve">2016 – </w:t>
            </w:r>
            <w:r>
              <w:rPr>
                <w:rFonts w:cs="Times New Roman"/>
                <w:sz w:val="22"/>
              </w:rPr>
              <w:t xml:space="preserve">April </w:t>
            </w:r>
            <w:r w:rsidR="0025425A" w:rsidRPr="00762D9C">
              <w:rPr>
                <w:rFonts w:cs="Times New Roman"/>
                <w:sz w:val="22"/>
              </w:rPr>
              <w:t>2018</w:t>
            </w:r>
          </w:p>
          <w:p w14:paraId="2B32C845" w14:textId="068F5655" w:rsidR="0025425A" w:rsidRPr="00762D9C" w:rsidRDefault="0025425A" w:rsidP="00803FF5">
            <w:pPr>
              <w:rPr>
                <w:rFonts w:cs="Times New Roman"/>
                <w:sz w:val="22"/>
              </w:rPr>
            </w:pPr>
            <w:r w:rsidRPr="00762D9C">
              <w:rPr>
                <w:rFonts w:cs="Times New Roman"/>
                <w:sz w:val="22"/>
              </w:rPr>
              <w:t>71%</w:t>
            </w:r>
          </w:p>
          <w:p w14:paraId="7817E7C3" w14:textId="77777777" w:rsidR="0025425A" w:rsidRPr="00762D9C" w:rsidRDefault="0025425A" w:rsidP="00803FF5">
            <w:pPr>
              <w:rPr>
                <w:rFonts w:cs="Times New Roman"/>
                <w:sz w:val="22"/>
              </w:rPr>
            </w:pPr>
          </w:p>
          <w:p w14:paraId="11F4DB31" w14:textId="1158439C" w:rsidR="0025425A" w:rsidRPr="00762D9C" w:rsidRDefault="0025425A" w:rsidP="00803FF5">
            <w:pPr>
              <w:rPr>
                <w:rFonts w:cs="Times New Roman"/>
                <w:b/>
                <w:bCs/>
                <w:sz w:val="22"/>
              </w:rPr>
            </w:pPr>
            <w:r w:rsidRPr="00762D9C">
              <w:rPr>
                <w:rFonts w:cs="Times New Roman"/>
                <w:b/>
                <w:bCs/>
                <w:sz w:val="22"/>
              </w:rPr>
              <w:t xml:space="preserve">SSLC - </w:t>
            </w:r>
            <w:r w:rsidRPr="00762D9C">
              <w:rPr>
                <w:rFonts w:cs="Times New Roman"/>
                <w:b/>
                <w:bCs/>
                <w:sz w:val="22"/>
              </w:rPr>
              <w:t xml:space="preserve">Shree </w:t>
            </w:r>
            <w:proofErr w:type="spellStart"/>
            <w:r w:rsidRPr="00762D9C">
              <w:rPr>
                <w:rFonts w:cs="Times New Roman"/>
                <w:b/>
                <w:bCs/>
                <w:sz w:val="22"/>
              </w:rPr>
              <w:t>Parshwanatha</w:t>
            </w:r>
            <w:proofErr w:type="spellEnd"/>
            <w:r w:rsidRPr="00762D9C">
              <w:rPr>
                <w:rFonts w:cs="Times New Roman"/>
                <w:b/>
                <w:bCs/>
                <w:sz w:val="22"/>
              </w:rPr>
              <w:t xml:space="preserve"> English Medium High School</w:t>
            </w:r>
            <w:r w:rsidRPr="00762D9C">
              <w:rPr>
                <w:rFonts w:cs="Times New Roman"/>
                <w:b/>
                <w:bCs/>
                <w:sz w:val="22"/>
              </w:rPr>
              <w:t>,</w:t>
            </w:r>
            <w:r w:rsidRPr="00762D9C">
              <w:rPr>
                <w:rFonts w:cs="Times New Roman"/>
                <w:b/>
                <w:bCs/>
                <w:sz w:val="22"/>
              </w:rPr>
              <w:t xml:space="preserve"> </w:t>
            </w:r>
            <w:proofErr w:type="spellStart"/>
            <w:r w:rsidRPr="00762D9C">
              <w:rPr>
                <w:rFonts w:cs="Times New Roman"/>
                <w:b/>
                <w:bCs/>
                <w:sz w:val="22"/>
              </w:rPr>
              <w:t>Gadag</w:t>
            </w:r>
            <w:proofErr w:type="spellEnd"/>
          </w:p>
          <w:p w14:paraId="15CEDA53" w14:textId="79F87C92" w:rsidR="0025425A" w:rsidRPr="00762D9C" w:rsidRDefault="00762D9C" w:rsidP="00803FF5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June </w:t>
            </w:r>
            <w:r w:rsidR="0025425A" w:rsidRPr="00762D9C">
              <w:rPr>
                <w:rFonts w:cs="Times New Roman"/>
                <w:sz w:val="22"/>
              </w:rPr>
              <w:t xml:space="preserve">2015 – </w:t>
            </w:r>
            <w:r>
              <w:rPr>
                <w:rFonts w:cs="Times New Roman"/>
                <w:sz w:val="22"/>
              </w:rPr>
              <w:t xml:space="preserve">April </w:t>
            </w:r>
            <w:r w:rsidR="0025425A" w:rsidRPr="00762D9C">
              <w:rPr>
                <w:rFonts w:cs="Times New Roman"/>
                <w:sz w:val="22"/>
              </w:rPr>
              <w:t>2016</w:t>
            </w:r>
          </w:p>
          <w:p w14:paraId="210BC3A1" w14:textId="4DD5026E" w:rsidR="0025425A" w:rsidRPr="00762D9C" w:rsidRDefault="0025425A" w:rsidP="00803FF5">
            <w:pPr>
              <w:rPr>
                <w:b/>
                <w:bCs/>
                <w:sz w:val="22"/>
              </w:rPr>
            </w:pPr>
            <w:r w:rsidRPr="00762D9C">
              <w:rPr>
                <w:rFonts w:cs="Times New Roman"/>
                <w:sz w:val="22"/>
              </w:rPr>
              <w:t>92.32%</w:t>
            </w:r>
          </w:p>
          <w:p w14:paraId="59FFACC4" w14:textId="11172CD0" w:rsidR="00036450" w:rsidRPr="00762D9C" w:rsidRDefault="00717A8A" w:rsidP="00803FF5">
            <w:pPr>
              <w:pStyle w:val="Heading2"/>
              <w:rPr>
                <w:szCs w:val="22"/>
              </w:rPr>
            </w:pPr>
            <w:r w:rsidRPr="00762D9C">
              <w:rPr>
                <w:szCs w:val="22"/>
              </w:rPr>
              <w:t>projects</w:t>
            </w:r>
          </w:p>
          <w:p w14:paraId="28C3DF8C" w14:textId="77777777" w:rsidR="00036450" w:rsidRPr="00762D9C" w:rsidRDefault="00717A8A" w:rsidP="00803FF5">
            <w:pPr>
              <w:pStyle w:val="ListParagraph"/>
              <w:numPr>
                <w:ilvl w:val="0"/>
                <w:numId w:val="1"/>
              </w:numPr>
              <w:rPr>
                <w:noProof/>
                <w:color w:val="000000" w:themeColor="text1"/>
                <w:sz w:val="22"/>
              </w:rPr>
            </w:pPr>
            <w:r w:rsidRPr="00762D9C">
              <w:rPr>
                <w:noProof/>
                <w:color w:val="000000" w:themeColor="text1"/>
                <w:sz w:val="22"/>
              </w:rPr>
              <w:t>Online Fee Payment System</w:t>
            </w:r>
          </w:p>
          <w:p w14:paraId="23B3729D" w14:textId="3AE351F6" w:rsidR="00717A8A" w:rsidRPr="00762D9C" w:rsidRDefault="00762D9C" w:rsidP="00803FF5">
            <w:pPr>
              <w:pStyle w:val="ListParagraph"/>
              <w:numPr>
                <w:ilvl w:val="0"/>
                <w:numId w:val="1"/>
              </w:numPr>
              <w:rPr>
                <w:noProof/>
                <w:color w:val="000000" w:themeColor="text1"/>
                <w:sz w:val="22"/>
              </w:rPr>
            </w:pPr>
            <w:r w:rsidRPr="00762D9C">
              <w:rPr>
                <w:noProof/>
                <w:color w:val="000000" w:themeColor="text1"/>
                <w:sz w:val="22"/>
              </w:rPr>
              <w:t>Smart Traffic Management Sysetm using Iot (Sensors)</w:t>
            </w:r>
          </w:p>
          <w:p w14:paraId="2D75AB10" w14:textId="77777777" w:rsidR="00762D9C" w:rsidRPr="00762D9C" w:rsidRDefault="00762D9C" w:rsidP="00803FF5">
            <w:pPr>
              <w:pStyle w:val="ListParagraph"/>
              <w:numPr>
                <w:ilvl w:val="0"/>
                <w:numId w:val="1"/>
              </w:numPr>
              <w:rPr>
                <w:noProof/>
                <w:color w:val="000000" w:themeColor="text1"/>
                <w:sz w:val="22"/>
              </w:rPr>
            </w:pPr>
            <w:r w:rsidRPr="00762D9C">
              <w:rPr>
                <w:noProof/>
                <w:color w:val="000000" w:themeColor="text1"/>
                <w:sz w:val="22"/>
              </w:rPr>
              <w:t>Student Budjeting Application</w:t>
            </w:r>
          </w:p>
          <w:p w14:paraId="5AAA2187" w14:textId="00A5B71C" w:rsidR="00762D9C" w:rsidRPr="00762D9C" w:rsidRDefault="00762D9C" w:rsidP="00803FF5">
            <w:pPr>
              <w:pStyle w:val="ListParagraph"/>
              <w:numPr>
                <w:ilvl w:val="0"/>
                <w:numId w:val="1"/>
              </w:numPr>
              <w:rPr>
                <w:noProof/>
                <w:color w:val="000000" w:themeColor="text1"/>
                <w:sz w:val="22"/>
              </w:rPr>
            </w:pPr>
            <w:r w:rsidRPr="00762D9C">
              <w:rPr>
                <w:noProof/>
                <w:color w:val="000000" w:themeColor="text1"/>
                <w:sz w:val="22"/>
              </w:rPr>
              <w:t>SmartFlow:</w:t>
            </w:r>
            <w:r w:rsidRPr="00762D9C">
              <w:rPr>
                <w:rFonts w:ascii="Times New Roman" w:hAnsi="Times New Roman" w:cs="Times New Roman"/>
                <w:b/>
                <w:bCs/>
                <w:sz w:val="22"/>
              </w:rPr>
              <w:t xml:space="preserve"> </w:t>
            </w:r>
            <w:r w:rsidRPr="00762D9C">
              <w:rPr>
                <w:rFonts w:cs="Times New Roman"/>
                <w:sz w:val="22"/>
              </w:rPr>
              <w:t>Prioritize Emergency Vehicle and Traffic Rules Monitoring System</w:t>
            </w:r>
            <w:r w:rsidRPr="00762D9C">
              <w:rPr>
                <w:rFonts w:cs="Times New Roman"/>
                <w:sz w:val="22"/>
              </w:rPr>
              <w:t xml:space="preserve"> (Using Camera)</w:t>
            </w:r>
          </w:p>
          <w:p w14:paraId="57673554" w14:textId="77777777" w:rsidR="00762D9C" w:rsidRDefault="00762D9C" w:rsidP="00803FF5">
            <w:pPr>
              <w:rPr>
                <w:noProof/>
                <w:color w:val="000000" w:themeColor="text1"/>
                <w:sz w:val="22"/>
              </w:rPr>
            </w:pPr>
          </w:p>
          <w:p w14:paraId="4093D004" w14:textId="1C2016B8" w:rsidR="00717A8A" w:rsidRPr="0025425A" w:rsidRDefault="00717A8A" w:rsidP="00803FF5">
            <w:pPr>
              <w:rPr>
                <w:color w:val="FFFFFF" w:themeColor="background1"/>
                <w:sz w:val="22"/>
              </w:rPr>
            </w:pPr>
          </w:p>
        </w:tc>
      </w:tr>
    </w:tbl>
    <w:p w14:paraId="73B0BA25" w14:textId="77777777" w:rsidR="00000000" w:rsidRDefault="00000000" w:rsidP="00803FF5">
      <w:pPr>
        <w:tabs>
          <w:tab w:val="left" w:pos="990"/>
        </w:tabs>
      </w:pPr>
    </w:p>
    <w:sectPr w:rsidR="0043117B" w:rsidSect="00717A8A">
      <w:headerReference w:type="default" r:id="rId9"/>
      <w:pgSz w:w="12240" w:h="15840"/>
      <w:pgMar w:top="284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C49999" w14:textId="77777777" w:rsidR="00CF6CE2" w:rsidRDefault="00CF6CE2" w:rsidP="000C45FF">
      <w:r>
        <w:separator/>
      </w:r>
    </w:p>
  </w:endnote>
  <w:endnote w:type="continuationSeparator" w:id="0">
    <w:p w14:paraId="26769542" w14:textId="77777777" w:rsidR="00CF6CE2" w:rsidRDefault="00CF6CE2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ED0BEA" w14:textId="77777777" w:rsidR="00CF6CE2" w:rsidRDefault="00CF6CE2" w:rsidP="000C45FF">
      <w:r>
        <w:separator/>
      </w:r>
    </w:p>
  </w:footnote>
  <w:footnote w:type="continuationSeparator" w:id="0">
    <w:p w14:paraId="6D5F4F88" w14:textId="77777777" w:rsidR="00CF6CE2" w:rsidRDefault="00CF6CE2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844289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3192AD" wp14:editId="04D4BE2F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747976681" name="Graphic 174797668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B151E1"/>
    <w:multiLevelType w:val="hybridMultilevel"/>
    <w:tmpl w:val="CF28E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74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8A"/>
    <w:rsid w:val="00036450"/>
    <w:rsid w:val="00094499"/>
    <w:rsid w:val="000C45FF"/>
    <w:rsid w:val="000E3FD1"/>
    <w:rsid w:val="000F648A"/>
    <w:rsid w:val="00112054"/>
    <w:rsid w:val="001317D8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425A"/>
    <w:rsid w:val="00256CF7"/>
    <w:rsid w:val="00281FD5"/>
    <w:rsid w:val="0030481B"/>
    <w:rsid w:val="003156FC"/>
    <w:rsid w:val="003254B5"/>
    <w:rsid w:val="0037121F"/>
    <w:rsid w:val="003910D8"/>
    <w:rsid w:val="003A6B7D"/>
    <w:rsid w:val="003B06CA"/>
    <w:rsid w:val="004071FC"/>
    <w:rsid w:val="00445947"/>
    <w:rsid w:val="004813B3"/>
    <w:rsid w:val="00496591"/>
    <w:rsid w:val="004C63E4"/>
    <w:rsid w:val="004D3011"/>
    <w:rsid w:val="005262AC"/>
    <w:rsid w:val="005E39D5"/>
    <w:rsid w:val="00600670"/>
    <w:rsid w:val="0062123A"/>
    <w:rsid w:val="00646E75"/>
    <w:rsid w:val="006771D0"/>
    <w:rsid w:val="00715FCB"/>
    <w:rsid w:val="00717A8A"/>
    <w:rsid w:val="00743101"/>
    <w:rsid w:val="00762D9C"/>
    <w:rsid w:val="00764C9F"/>
    <w:rsid w:val="007775E1"/>
    <w:rsid w:val="007867A0"/>
    <w:rsid w:val="007927F5"/>
    <w:rsid w:val="007D1B0E"/>
    <w:rsid w:val="00802CA0"/>
    <w:rsid w:val="00803FF5"/>
    <w:rsid w:val="009260CD"/>
    <w:rsid w:val="00940A66"/>
    <w:rsid w:val="00952C25"/>
    <w:rsid w:val="00957EF3"/>
    <w:rsid w:val="00A2118D"/>
    <w:rsid w:val="00AD0A50"/>
    <w:rsid w:val="00AD76E2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9578B"/>
    <w:rsid w:val="00CB0055"/>
    <w:rsid w:val="00CF6CE2"/>
    <w:rsid w:val="00D2522B"/>
    <w:rsid w:val="00D422DE"/>
    <w:rsid w:val="00D5459D"/>
    <w:rsid w:val="00DA1F4D"/>
    <w:rsid w:val="00DD172A"/>
    <w:rsid w:val="00E25A26"/>
    <w:rsid w:val="00E4381A"/>
    <w:rsid w:val="00E55D74"/>
    <w:rsid w:val="00EE60E7"/>
    <w:rsid w:val="00F60274"/>
    <w:rsid w:val="00F77FB9"/>
    <w:rsid w:val="00FB068F"/>
    <w:rsid w:val="00FC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5E2C10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717A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92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omalskgoudar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Roaming\Microsoft\Templates\Bold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391DE201D844831AE26EF9D2A0BC1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E51514-96A8-45AE-BD85-CBACD88DD6DE}"/>
      </w:docPartPr>
      <w:docPartBody>
        <w:p w:rsidR="00000000" w:rsidRDefault="00000000">
          <w:pPr>
            <w:pStyle w:val="2391DE201D844831AE26EF9D2A0BC139"/>
          </w:pPr>
          <w:r w:rsidRPr="00D5459D">
            <w:t>Profile</w:t>
          </w:r>
        </w:p>
      </w:docPartBody>
    </w:docPart>
    <w:docPart>
      <w:docPartPr>
        <w:name w:val="FA407A2835CF47B894725372896B5B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E0B238-1984-4592-8C79-73BC1F7B0C27}"/>
      </w:docPartPr>
      <w:docPartBody>
        <w:p w:rsidR="00000000" w:rsidRDefault="00000000">
          <w:pPr>
            <w:pStyle w:val="FA407A2835CF47B894725372896B5BAD"/>
          </w:pPr>
          <w:r w:rsidRPr="00CB0055">
            <w:t>Contact</w:t>
          </w:r>
        </w:p>
      </w:docPartBody>
    </w:docPart>
    <w:docPart>
      <w:docPartPr>
        <w:name w:val="EE1F3798E96B4B4D98D628072DFFE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5E996C-4C53-4138-ABA0-051A134C788B}"/>
      </w:docPartPr>
      <w:docPartBody>
        <w:p w:rsidR="00000000" w:rsidRDefault="00000000">
          <w:pPr>
            <w:pStyle w:val="EE1F3798E96B4B4D98D628072DFFE093"/>
          </w:pPr>
          <w:r w:rsidRPr="004D3011">
            <w:t>PHONE:</w:t>
          </w:r>
        </w:p>
      </w:docPartBody>
    </w:docPart>
    <w:docPart>
      <w:docPartPr>
        <w:name w:val="5494BC64A8A94222ABAC5C7D4E527A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FFE45-EBFD-4F5B-B010-0C913BBDCA25}"/>
      </w:docPartPr>
      <w:docPartBody>
        <w:p w:rsidR="00000000" w:rsidRDefault="00000000">
          <w:pPr>
            <w:pStyle w:val="5494BC64A8A94222ABAC5C7D4E527A91"/>
          </w:pPr>
          <w:r w:rsidRPr="004D3011">
            <w:t>EMAIL:</w:t>
          </w:r>
        </w:p>
      </w:docPartBody>
    </w:docPart>
    <w:docPart>
      <w:docPartPr>
        <w:name w:val="E532D0045C2C45ABB183EFA7D73190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7FD30B-9E9E-4D1A-85C6-FA4F61FFF98D}"/>
      </w:docPartPr>
      <w:docPartBody>
        <w:p w:rsidR="00000000" w:rsidRDefault="00000000">
          <w:pPr>
            <w:pStyle w:val="E532D0045C2C45ABB183EFA7D73190BE"/>
          </w:pPr>
          <w:r w:rsidRPr="00CB0055">
            <w:t>Hobbies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241"/>
    <w:rsid w:val="007D1B0E"/>
    <w:rsid w:val="00BE629C"/>
    <w:rsid w:val="00D2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D24241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3CDE96249664E79BAA6E650F4EA1752">
    <w:name w:val="63CDE96249664E79BAA6E650F4EA1752"/>
  </w:style>
  <w:style w:type="paragraph" w:customStyle="1" w:styleId="72D3B21FEAB045B8A30B5235EE2534AB">
    <w:name w:val="72D3B21FEAB045B8A30B5235EE2534AB"/>
  </w:style>
  <w:style w:type="paragraph" w:customStyle="1" w:styleId="2391DE201D844831AE26EF9D2A0BC139">
    <w:name w:val="2391DE201D844831AE26EF9D2A0BC139"/>
  </w:style>
  <w:style w:type="paragraph" w:customStyle="1" w:styleId="8543E97D20704FE98BEBB707FBD4C198">
    <w:name w:val="8543E97D20704FE98BEBB707FBD4C198"/>
  </w:style>
  <w:style w:type="paragraph" w:customStyle="1" w:styleId="FA407A2835CF47B894725372896B5BAD">
    <w:name w:val="FA407A2835CF47B894725372896B5BAD"/>
  </w:style>
  <w:style w:type="paragraph" w:customStyle="1" w:styleId="EE1F3798E96B4B4D98D628072DFFE093">
    <w:name w:val="EE1F3798E96B4B4D98D628072DFFE093"/>
  </w:style>
  <w:style w:type="paragraph" w:customStyle="1" w:styleId="F25B53C1B973435F803E1E5D8BA469ED">
    <w:name w:val="F25B53C1B973435F803E1E5D8BA469ED"/>
  </w:style>
  <w:style w:type="paragraph" w:customStyle="1" w:styleId="44E8F02858164F05A5D74C708B06741B">
    <w:name w:val="44E8F02858164F05A5D74C708B06741B"/>
  </w:style>
  <w:style w:type="paragraph" w:customStyle="1" w:styleId="A5B5644B95C14D38BD234C1D67E2CF5A">
    <w:name w:val="A5B5644B95C14D38BD234C1D67E2CF5A"/>
  </w:style>
  <w:style w:type="paragraph" w:customStyle="1" w:styleId="5494BC64A8A94222ABAC5C7D4E527A91">
    <w:name w:val="5494BC64A8A94222ABAC5C7D4E527A91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B4A4942CA6CD4EC2BADB0871A44ECC8D">
    <w:name w:val="B4A4942CA6CD4EC2BADB0871A44ECC8D"/>
  </w:style>
  <w:style w:type="paragraph" w:customStyle="1" w:styleId="E532D0045C2C45ABB183EFA7D73190BE">
    <w:name w:val="E532D0045C2C45ABB183EFA7D73190BE"/>
  </w:style>
  <w:style w:type="paragraph" w:customStyle="1" w:styleId="4B3B4B4AF06746C688591A0CF887AA8F">
    <w:name w:val="4B3B4B4AF06746C688591A0CF887AA8F"/>
  </w:style>
  <w:style w:type="paragraph" w:customStyle="1" w:styleId="D35A7C0CEAD04E0FBBFC0F49D06070C5">
    <w:name w:val="D35A7C0CEAD04E0FBBFC0F49D06070C5"/>
  </w:style>
  <w:style w:type="paragraph" w:customStyle="1" w:styleId="10291374941E418799DF743FDD91FBDA">
    <w:name w:val="10291374941E418799DF743FDD91FBDA"/>
  </w:style>
  <w:style w:type="paragraph" w:customStyle="1" w:styleId="8BBDDBE71F684106BC9C1F84E6F08D50">
    <w:name w:val="8BBDDBE71F684106BC9C1F84E6F08D50"/>
  </w:style>
  <w:style w:type="paragraph" w:customStyle="1" w:styleId="4E8491C878A84F91972C847F25202ABB">
    <w:name w:val="4E8491C878A84F91972C847F25202ABB"/>
  </w:style>
  <w:style w:type="paragraph" w:customStyle="1" w:styleId="8EE316C8A52E4938BEB5780A4FA8CC78">
    <w:name w:val="8EE316C8A52E4938BEB5780A4FA8CC78"/>
  </w:style>
  <w:style w:type="paragraph" w:customStyle="1" w:styleId="722E71A602494BB1BA423A9C084B5536">
    <w:name w:val="722E71A602494BB1BA423A9C084B5536"/>
  </w:style>
  <w:style w:type="paragraph" w:customStyle="1" w:styleId="D0F814BBE7FD47329BFA7B03B454BD83">
    <w:name w:val="D0F814BBE7FD47329BFA7B03B454BD83"/>
  </w:style>
  <w:style w:type="paragraph" w:customStyle="1" w:styleId="367C9A3E8C0E466E8EC464A0EE4E061F">
    <w:name w:val="367C9A3E8C0E466E8EC464A0EE4E061F"/>
  </w:style>
  <w:style w:type="paragraph" w:customStyle="1" w:styleId="108A2398710C405BBF078972AF8536A2">
    <w:name w:val="108A2398710C405BBF078972AF8536A2"/>
  </w:style>
  <w:style w:type="paragraph" w:customStyle="1" w:styleId="11ADB86D8E75421E964A51699BB4EECA">
    <w:name w:val="11ADB86D8E75421E964A51699BB4EECA"/>
  </w:style>
  <w:style w:type="paragraph" w:customStyle="1" w:styleId="F8641CFB72A54C9AB0CEF2C3A1E98936">
    <w:name w:val="F8641CFB72A54C9AB0CEF2C3A1E98936"/>
  </w:style>
  <w:style w:type="paragraph" w:customStyle="1" w:styleId="02401232FDC84140B547B9AF870C42E0">
    <w:name w:val="02401232FDC84140B547B9AF870C42E0"/>
  </w:style>
  <w:style w:type="paragraph" w:customStyle="1" w:styleId="5A3930B4D4BE4F8EBEBAF65F180D09CD">
    <w:name w:val="5A3930B4D4BE4F8EBEBAF65F180D09CD"/>
  </w:style>
  <w:style w:type="paragraph" w:customStyle="1" w:styleId="A821477E59F3475D80C361FD7120D91F">
    <w:name w:val="A821477E59F3475D80C361FD7120D91F"/>
  </w:style>
  <w:style w:type="paragraph" w:customStyle="1" w:styleId="A25E41316F3F40ED916A1E8B8C673F0E">
    <w:name w:val="A25E41316F3F40ED916A1E8B8C673F0E"/>
  </w:style>
  <w:style w:type="paragraph" w:customStyle="1" w:styleId="3DCBE8A2E6CB4B799AB2B028E1AFBAF1">
    <w:name w:val="3DCBE8A2E6CB4B799AB2B028E1AFBAF1"/>
  </w:style>
  <w:style w:type="paragraph" w:customStyle="1" w:styleId="74D8A5760ABD474D905CAF9FFBFD8E19">
    <w:name w:val="74D8A5760ABD474D905CAF9FFBFD8E19"/>
  </w:style>
  <w:style w:type="paragraph" w:customStyle="1" w:styleId="D3CE9BEA1CB341759A7E43DDFE603DB8">
    <w:name w:val="D3CE9BEA1CB341759A7E43DDFE603DB8"/>
  </w:style>
  <w:style w:type="paragraph" w:customStyle="1" w:styleId="D5B708029FA24F39BE3C6FECBF18FA01">
    <w:name w:val="D5B708029FA24F39BE3C6FECBF18FA01"/>
  </w:style>
  <w:style w:type="paragraph" w:customStyle="1" w:styleId="B1CBBFF40638429B958B6CBB928D94A4">
    <w:name w:val="B1CBBFF40638429B958B6CBB928D94A4"/>
  </w:style>
  <w:style w:type="paragraph" w:customStyle="1" w:styleId="AF29EFBFC25B4CBA9AF284A8455FE1E2">
    <w:name w:val="AF29EFBFC25B4CBA9AF284A8455FE1E2"/>
  </w:style>
  <w:style w:type="paragraph" w:customStyle="1" w:styleId="2D70B416AE7C4E1189F9BB0F60014B5F">
    <w:name w:val="2D70B416AE7C4E1189F9BB0F60014B5F"/>
  </w:style>
  <w:style w:type="paragraph" w:customStyle="1" w:styleId="555FEDA23C784696B178FC48E6F82EF2">
    <w:name w:val="555FEDA23C784696B178FC48E6F82EF2"/>
  </w:style>
  <w:style w:type="paragraph" w:customStyle="1" w:styleId="02C75EAF33E8445DAC1E87D36E4D335F">
    <w:name w:val="02C75EAF33E8445DAC1E87D36E4D335F"/>
  </w:style>
  <w:style w:type="paragraph" w:customStyle="1" w:styleId="702513DA3E7448E382645938FFEDCE51">
    <w:name w:val="702513DA3E7448E382645938FFEDCE51"/>
  </w:style>
  <w:style w:type="paragraph" w:customStyle="1" w:styleId="E3A4C432031E4F3FB15410B719D598F3">
    <w:name w:val="E3A4C432031E4F3FB15410B719D598F3"/>
  </w:style>
  <w:style w:type="paragraph" w:customStyle="1" w:styleId="BDADA49DBD1D4BF5AFD8CF37BA88868D">
    <w:name w:val="BDADA49DBD1D4BF5AFD8CF37BA88868D"/>
  </w:style>
  <w:style w:type="character" w:customStyle="1" w:styleId="Heading2Char">
    <w:name w:val="Heading 2 Char"/>
    <w:basedOn w:val="DefaultParagraphFont"/>
    <w:link w:val="Heading2"/>
    <w:uiPriority w:val="9"/>
    <w:rsid w:val="00D24241"/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  <w14:ligatures w14:val="none"/>
    </w:rPr>
  </w:style>
  <w:style w:type="paragraph" w:customStyle="1" w:styleId="CC82A9ACCF404F5E817050D09F72D9AB">
    <w:name w:val="CC82A9ACCF404F5E817050D09F72D9AB"/>
  </w:style>
  <w:style w:type="paragraph" w:customStyle="1" w:styleId="A2F586E05F14428C98FE92CB995D1882">
    <w:name w:val="A2F586E05F14428C98FE92CB995D1882"/>
    <w:rsid w:val="00D24241"/>
  </w:style>
  <w:style w:type="paragraph" w:customStyle="1" w:styleId="648BC8563B1C48B0B4D50C0A987A5C3E">
    <w:name w:val="648BC8563B1C48B0B4D50C0A987A5C3E"/>
    <w:rsid w:val="00D242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Bold modern resume</Template>
  <TotalTime>0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2024-05-12T14:22:00Z</dcterms:created>
  <dcterms:modified xsi:type="dcterms:W3CDTF">2024-05-12T15:43:00Z</dcterms:modified>
</cp:coreProperties>
</file>